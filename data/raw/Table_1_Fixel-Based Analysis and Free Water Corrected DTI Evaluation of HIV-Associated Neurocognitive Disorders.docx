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792A9" w14:textId="77777777" w:rsidR="000828F5" w:rsidRPr="000828F5" w:rsidRDefault="000828F5" w:rsidP="000828F5">
      <w:pPr>
        <w:spacing w:before="0" w:after="120"/>
        <w:jc w:val="center"/>
        <w:rPr>
          <w:rFonts w:cs="Times New Roman"/>
          <w:szCs w:val="24"/>
        </w:rPr>
      </w:pPr>
      <w:r w:rsidRPr="000828F5">
        <w:rPr>
          <w:rFonts w:cs="Times New Roman"/>
          <w:b/>
          <w:bCs/>
          <w:szCs w:val="24"/>
        </w:rPr>
        <w:t xml:space="preserve">Supplementary Table S1. </w:t>
      </w:r>
      <w:r w:rsidRPr="000828F5">
        <w:rPr>
          <w:rFonts w:cs="Times New Roman"/>
          <w:szCs w:val="24"/>
        </w:rPr>
        <w:t xml:space="preserve">Linear regression model comparing the DTI and </w:t>
      </w:r>
      <w:proofErr w:type="spellStart"/>
      <w:r w:rsidRPr="000828F5">
        <w:rPr>
          <w:rFonts w:cs="Times New Roman"/>
          <w:szCs w:val="24"/>
        </w:rPr>
        <w:t>fwcDTI</w:t>
      </w:r>
      <w:proofErr w:type="spellEnd"/>
      <w:r w:rsidRPr="000828F5">
        <w:rPr>
          <w:rFonts w:cs="Times New Roman"/>
          <w:szCs w:val="24"/>
        </w:rPr>
        <w:t xml:space="preserve"> metrics in HIV+ and HIV- individuals, with age and sex included as covariates.</w:t>
      </w:r>
    </w:p>
    <w:tbl>
      <w:tblPr>
        <w:tblW w:w="9260" w:type="dxa"/>
        <w:jc w:val="center"/>
        <w:tblLook w:val="04A0" w:firstRow="1" w:lastRow="0" w:firstColumn="1" w:lastColumn="0" w:noHBand="0" w:noVBand="1"/>
      </w:tblPr>
      <w:tblGrid>
        <w:gridCol w:w="1460"/>
        <w:gridCol w:w="1300"/>
        <w:gridCol w:w="1299"/>
        <w:gridCol w:w="1304"/>
        <w:gridCol w:w="1299"/>
        <w:gridCol w:w="1299"/>
        <w:gridCol w:w="1299"/>
      </w:tblGrid>
      <w:tr w:rsidR="000828F5" w:rsidRPr="000828F5" w14:paraId="16EA25CD" w14:textId="77777777" w:rsidTr="00A40A3F">
        <w:trPr>
          <w:trHeight w:val="340"/>
          <w:jc w:val="center"/>
        </w:trPr>
        <w:tc>
          <w:tcPr>
            <w:tcW w:w="14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8225235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40"/>
                <w:szCs w:val="24"/>
              </w:rPr>
              <w:t>ROI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7B89BFC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55"/>
                <w:szCs w:val="24"/>
              </w:rPr>
              <w:t>HIV+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044FF7E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45"/>
                <w:szCs w:val="24"/>
              </w:rPr>
              <w:t>HIV-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20A62A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20"/>
                <w:szCs w:val="24"/>
              </w:rPr>
              <w:t>Estimate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377B7B9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30"/>
                <w:szCs w:val="24"/>
              </w:rPr>
              <w:t>Std Error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2D0153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i/>
                <w:iCs/>
                <w:color w:val="000000"/>
                <w:w w:val="99"/>
                <w:szCs w:val="24"/>
              </w:rPr>
              <w:t>p-value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3CBA79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20"/>
                <w:szCs w:val="24"/>
              </w:rPr>
              <w:t>Effect Size</w:t>
            </w:r>
          </w:p>
        </w:tc>
      </w:tr>
      <w:tr w:rsidR="000828F5" w:rsidRPr="000828F5" w14:paraId="7FAFD258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8F54D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50"/>
                <w:szCs w:val="24"/>
              </w:rPr>
              <w:t>FA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A75DEB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CADD21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2363E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37E102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BFE691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CFE2D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</w:tr>
      <w:tr w:rsidR="000828F5" w:rsidRPr="000828F5" w14:paraId="24782C8F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257D8C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Right PLIC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4E15D7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0.590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A89281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09179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-0.0054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DA9C3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A82287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417D7F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0.106</w:t>
            </w:r>
          </w:p>
        </w:tc>
      </w:tr>
      <w:tr w:rsidR="000828F5" w:rsidRPr="000828F5" w14:paraId="108A69E3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521F00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Left PLIC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7C0D8E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20D029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DE8AF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-0.0038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86DA70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76BBF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153B22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0.021</w:t>
            </w:r>
          </w:p>
        </w:tc>
      </w:tr>
      <w:tr w:rsidR="000828F5" w:rsidRPr="000828F5" w14:paraId="2BE4E115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CD78C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Left SCR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CB5E48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0D2AF9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3645C9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1FF3C2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D714BF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43B0DC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0.144</w:t>
            </w:r>
          </w:p>
        </w:tc>
      </w:tr>
      <w:tr w:rsidR="000828F5" w:rsidRPr="000828F5" w14:paraId="4DE23F6C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9BB175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Right SCR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DF38C47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359512B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8B9C2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F1C96C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C924D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 xml:space="preserve">  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97995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0.134</w:t>
            </w:r>
          </w:p>
        </w:tc>
      </w:tr>
      <w:tr w:rsidR="000828F5" w:rsidRPr="000828F5" w14:paraId="47346F57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A80180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25"/>
                <w:szCs w:val="24"/>
              </w:rPr>
              <w:t>Right ICP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4E819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CE3B86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CE4A0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-0.0139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FB2A9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9E9FB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62827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0.266</w:t>
            </w:r>
          </w:p>
        </w:tc>
      </w:tr>
      <w:tr w:rsidR="000828F5" w:rsidRPr="000828F5" w14:paraId="0CF1CB61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0418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25"/>
                <w:szCs w:val="24"/>
              </w:rPr>
              <w:t>Left ICP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FEF1F2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94AE33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EBB9D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-0.0098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452261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44C2B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EE103E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0.119</w:t>
            </w:r>
          </w:p>
        </w:tc>
      </w:tr>
      <w:tr w:rsidR="000828F5" w:rsidRPr="000828F5" w14:paraId="6139E780" w14:textId="77777777" w:rsidTr="00A40A3F">
        <w:trPr>
          <w:trHeight w:val="340"/>
          <w:jc w:val="center"/>
        </w:trPr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3140C33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05"/>
                <w:szCs w:val="24"/>
              </w:rPr>
              <w:t>MCP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324D0B4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0.420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6674A81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szCs w:val="24"/>
                <w:lang w:bidi="bn-IN"/>
              </w:rPr>
              <w:t>0.413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3A20AC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A84854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0.0065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8F9E0D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5336F19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0.257</w:t>
            </w:r>
          </w:p>
        </w:tc>
      </w:tr>
      <w:tr w:rsidR="000828F5" w:rsidRPr="000828F5" w14:paraId="6E2A5B7C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2F60A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50"/>
                <w:szCs w:val="24"/>
              </w:rPr>
              <w:t>MD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559DA0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8CBB3F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F83B9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134303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FE892D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E1814E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</w:tr>
      <w:tr w:rsidR="000828F5" w:rsidRPr="000828F5" w14:paraId="6CF8F771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48F31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Right PLIC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F64169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7.00e-4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384797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7.00e-4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1F3BA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3.30e-6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4060A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3.70e-6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C9424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0.590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00ACFC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0.231</w:t>
            </w:r>
          </w:p>
        </w:tc>
      </w:tr>
      <w:tr w:rsidR="000828F5" w:rsidRPr="000828F5" w14:paraId="533F414B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39973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Left PLIC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6B323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7.10e-4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72068D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7.00e-4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722D42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1.50e-6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3F153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3.70e-6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1EC451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0.801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5E145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0.208</w:t>
            </w:r>
          </w:p>
        </w:tc>
      </w:tr>
      <w:tr w:rsidR="000828F5" w:rsidRPr="000828F5" w14:paraId="6BDE735E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B8C578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Left SCR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7C63A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7.30e-4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0826C9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7.20e-4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C49F12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4.80e-6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3175C4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6.00e-6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3B77A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0.590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6AA23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0.264</w:t>
            </w:r>
          </w:p>
        </w:tc>
      </w:tr>
      <w:tr w:rsidR="000828F5" w:rsidRPr="000828F5" w14:paraId="129E4A65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FCD75B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Right SCR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DEA1C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7.10e-4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F19328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7.10e-4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A7380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5.90e-6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1D3DDB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5.90e-6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DAE82E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0.590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0A139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0.261</w:t>
            </w:r>
          </w:p>
        </w:tc>
      </w:tr>
      <w:tr w:rsidR="000828F5" w:rsidRPr="000828F5" w14:paraId="321B3A3F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8C38E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25"/>
                <w:szCs w:val="24"/>
              </w:rPr>
              <w:t>Right ICP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9307A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8.30e-4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98C504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8.20e-4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CB0B4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2.62e-5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7BD6E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1.48e-5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EFC29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C090BEB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0.259</w:t>
            </w:r>
          </w:p>
        </w:tc>
      </w:tr>
      <w:tr w:rsidR="000828F5" w:rsidRPr="000828F5" w14:paraId="5DB80956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9650BC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25"/>
                <w:szCs w:val="24"/>
              </w:rPr>
              <w:t>Left ICP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A431EE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8.30e-4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1C7E69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8.30e-4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2A3ADE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5.99e-5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211D6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1.41e-5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70FE10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0.971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CF6DE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0.099</w:t>
            </w:r>
          </w:p>
        </w:tc>
      </w:tr>
      <w:tr w:rsidR="000828F5" w:rsidRPr="000828F5" w14:paraId="29E37DA1" w14:textId="77777777" w:rsidTr="00A40A3F">
        <w:trPr>
          <w:trHeight w:val="340"/>
          <w:jc w:val="center"/>
        </w:trPr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84B20F3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05"/>
                <w:szCs w:val="24"/>
              </w:rPr>
              <w:t>MCP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53BFC04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8.10e-4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9401B78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8.20e-4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B6A815E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-1.20e-5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FF1C48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1.23e-5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90D063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0.590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3B38ADF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0.077</w:t>
            </w:r>
          </w:p>
        </w:tc>
      </w:tr>
      <w:tr w:rsidR="000828F5" w:rsidRPr="000828F5" w14:paraId="3AF14611" w14:textId="77777777" w:rsidTr="00A40A3F">
        <w:trPr>
          <w:trHeight w:val="38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57638E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50"/>
                <w:szCs w:val="24"/>
              </w:rPr>
              <w:t>FA</w:t>
            </w:r>
            <w:r w:rsidRPr="000828F5">
              <w:rPr>
                <w:rFonts w:eastAsia="Times New Roman" w:cs="Times New Roman"/>
                <w:b/>
                <w:bCs/>
                <w:color w:val="000000"/>
                <w:w w:val="150"/>
                <w:szCs w:val="24"/>
                <w:vertAlign w:val="subscript"/>
              </w:rPr>
              <w:t>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92FECE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45CB80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9CBCD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05B862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7F627D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F23BE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</w:tr>
      <w:tr w:rsidR="000828F5" w:rsidRPr="000828F5" w14:paraId="52571044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9CDB8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Right PLIC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F5F9F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0.593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843933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0.596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932EA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-0.0061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7156F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223890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E0EFA9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0.152</w:t>
            </w:r>
          </w:p>
        </w:tc>
      </w:tr>
      <w:tr w:rsidR="000828F5" w:rsidRPr="000828F5" w14:paraId="20884FD2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7F3DE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Left PLIC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F36C7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94920F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0.589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B3FCD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-0.0048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CF801E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6DB212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0.502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55040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0.040</w:t>
            </w:r>
          </w:p>
        </w:tc>
      </w:tr>
      <w:tr w:rsidR="000828F5" w:rsidRPr="000828F5" w14:paraId="2B5413CD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6AF0F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Left SCR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AB577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46AC32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48D6B4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617762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2DA2B9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0.843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C86EEC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0.131</w:t>
            </w:r>
          </w:p>
        </w:tc>
      </w:tr>
      <w:tr w:rsidR="000828F5" w:rsidRPr="000828F5" w14:paraId="2001FBA0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885E90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Right SCR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A091E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0A31B7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2241C7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42325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929657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9E53CF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0.106</w:t>
            </w:r>
          </w:p>
        </w:tc>
      </w:tr>
      <w:tr w:rsidR="000828F5" w:rsidRPr="000828F5" w14:paraId="59723AD0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1EF14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25"/>
                <w:szCs w:val="24"/>
              </w:rPr>
              <w:t>Right ICP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1B2DEC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BD9D9D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54529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-0.0156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F09044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DB69C1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74DDE9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0.293</w:t>
            </w:r>
          </w:p>
        </w:tc>
      </w:tr>
      <w:tr w:rsidR="000828F5" w:rsidRPr="000828F5" w14:paraId="31CCF319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47317B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25"/>
                <w:szCs w:val="24"/>
              </w:rPr>
              <w:t>Left ICP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41EF1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7DE9B2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7B2F2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-0.0099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CD9F3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6136C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80370E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0.122</w:t>
            </w:r>
          </w:p>
        </w:tc>
      </w:tr>
      <w:tr w:rsidR="000828F5" w:rsidRPr="000828F5" w14:paraId="628C4AF5" w14:textId="77777777" w:rsidTr="00A40A3F">
        <w:trPr>
          <w:trHeight w:val="340"/>
          <w:jc w:val="center"/>
        </w:trPr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E96C5D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05"/>
                <w:szCs w:val="24"/>
              </w:rPr>
              <w:t>MCP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1930DF6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0.496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02F7A739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0.496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71D6F4A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-0.0085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5E744DF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0.0054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2EDFB60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0.357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5757E8D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0.013</w:t>
            </w:r>
          </w:p>
        </w:tc>
      </w:tr>
      <w:tr w:rsidR="000828F5" w:rsidRPr="000828F5" w14:paraId="53462C4D" w14:textId="77777777" w:rsidTr="00A40A3F">
        <w:trPr>
          <w:trHeight w:val="38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48474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b/>
                <w:bCs/>
                <w:color w:val="000000"/>
                <w:w w:val="150"/>
                <w:szCs w:val="24"/>
              </w:rPr>
              <w:t>MD</w:t>
            </w:r>
            <w:r w:rsidRPr="000828F5">
              <w:rPr>
                <w:rFonts w:eastAsia="Times New Roman" w:cs="Times New Roman"/>
                <w:b/>
                <w:bCs/>
                <w:color w:val="000000"/>
                <w:w w:val="150"/>
                <w:szCs w:val="24"/>
                <w:vertAlign w:val="subscript"/>
              </w:rPr>
              <w:t>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FA1BC1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0764C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B1D97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F0C3C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92CA49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67201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0828F5" w:rsidRPr="000828F5" w14:paraId="16FAAB22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1E770A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Right PLIC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C9982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7.00e-4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DE914A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7.00e-4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78B98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4.00e-6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7203E7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3.80e-6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0C6D91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D41371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0.288</w:t>
            </w:r>
          </w:p>
        </w:tc>
      </w:tr>
      <w:tr w:rsidR="000828F5" w:rsidRPr="000828F5" w14:paraId="763DE8B2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8407AD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lastRenderedPageBreak/>
              <w:t>Left PLIC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2746E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7.10e-4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D7B13C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7.00e-4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B70FCF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2.00e-6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E636D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3.70e-6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D2C140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4CAAB5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0.238</w:t>
            </w:r>
          </w:p>
        </w:tc>
      </w:tr>
      <w:tr w:rsidR="000828F5" w:rsidRPr="000828F5" w14:paraId="1196CE64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14FA1D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Left SCR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CBF157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7.20e-4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F68965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7.20e-4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01CC0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3.60e-6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FCBDF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5.60e-6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10D159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3C1FA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0.260</w:t>
            </w:r>
          </w:p>
        </w:tc>
      </w:tr>
      <w:tr w:rsidR="000828F5" w:rsidRPr="000828F5" w14:paraId="0150760F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7896D0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15"/>
                <w:szCs w:val="24"/>
              </w:rPr>
              <w:t>Right SCR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3E842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7.10e-4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6096CB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7.10e-4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85E6A7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5.80e-6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EE66B8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5.70e-6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E7505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024651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0.269</w:t>
            </w:r>
          </w:p>
        </w:tc>
      </w:tr>
      <w:tr w:rsidR="000828F5" w:rsidRPr="000828F5" w14:paraId="4055FB37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DCEC1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25"/>
                <w:szCs w:val="24"/>
              </w:rPr>
              <w:t>Right ICP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818986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7.70e-4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859CA1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7.70e-4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D69E80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6.20e-6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8B53B4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1.17e-5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16EF42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E55E0C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0.017</w:t>
            </w:r>
          </w:p>
        </w:tc>
      </w:tr>
      <w:tr w:rsidR="000828F5" w:rsidRPr="000828F5" w14:paraId="5B530206" w14:textId="77777777" w:rsidTr="00A40A3F">
        <w:trPr>
          <w:trHeight w:val="32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935129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25"/>
                <w:szCs w:val="24"/>
              </w:rPr>
              <w:t>Left ICP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9D661D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7.80e-4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6346AB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7.90e-4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9AE9B0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6.40e-6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03B711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2.89e-5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92CE8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5092811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0.063</w:t>
            </w:r>
          </w:p>
        </w:tc>
      </w:tr>
      <w:tr w:rsidR="000828F5" w:rsidRPr="000828F5" w14:paraId="0EA7DF4C" w14:textId="77777777" w:rsidTr="00A40A3F">
        <w:trPr>
          <w:trHeight w:val="340"/>
          <w:jc w:val="center"/>
        </w:trPr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A81759A" w14:textId="77777777" w:rsidR="000828F5" w:rsidRPr="000828F5" w:rsidRDefault="000828F5" w:rsidP="000828F5">
            <w:pPr>
              <w:spacing w:before="0" w:after="120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eastAsia="Times New Roman" w:cs="Times New Roman"/>
                <w:color w:val="000000"/>
                <w:w w:val="105"/>
                <w:szCs w:val="24"/>
              </w:rPr>
              <w:t>MCP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3894B1E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7.30e-4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513A43F" w14:textId="77777777" w:rsidR="000828F5" w:rsidRPr="000828F5" w:rsidRDefault="000828F5" w:rsidP="000828F5">
            <w:pPr>
              <w:spacing w:before="0" w:after="120"/>
              <w:jc w:val="right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color w:val="000000"/>
                <w:szCs w:val="24"/>
              </w:rPr>
              <w:t>7.60e-4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D9109E3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-3.94e-5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0350CD4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1.64e-5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E39DFCE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0.130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D4BC3EA" w14:textId="77777777" w:rsidR="000828F5" w:rsidRPr="000828F5" w:rsidRDefault="000828F5" w:rsidP="000828F5">
            <w:pPr>
              <w:spacing w:before="0" w:after="12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828F5">
              <w:rPr>
                <w:rFonts w:cs="Times New Roman"/>
                <w:szCs w:val="24"/>
              </w:rPr>
              <w:t>0.408</w:t>
            </w:r>
          </w:p>
        </w:tc>
      </w:tr>
    </w:tbl>
    <w:p w14:paraId="592E20AD" w14:textId="77777777" w:rsidR="000828F5" w:rsidRPr="000828F5" w:rsidRDefault="000828F5" w:rsidP="000828F5">
      <w:pPr>
        <w:spacing w:before="0" w:after="120"/>
        <w:rPr>
          <w:rFonts w:cs="Times New Roman"/>
          <w:szCs w:val="24"/>
        </w:rPr>
      </w:pPr>
      <w:r w:rsidRPr="000828F5">
        <w:rPr>
          <w:rFonts w:cs="Times New Roman"/>
          <w:szCs w:val="24"/>
        </w:rPr>
        <w:t xml:space="preserve">Note: Estimate is average difference between HIV+ and HIV- for which HIV- is taken as the reference group (two-tailed t-test, FDR corrected at the </w:t>
      </w:r>
      <w:r w:rsidRPr="000828F5">
        <w:rPr>
          <w:rFonts w:cs="Times New Roman"/>
          <w:szCs w:val="24"/>
        </w:rPr>
        <w:sym w:font="Symbol" w:char="F061"/>
      </w:r>
      <w:r w:rsidRPr="000828F5">
        <w:rPr>
          <w:rFonts w:cs="Times New Roman"/>
          <w:szCs w:val="24"/>
        </w:rPr>
        <w:t xml:space="preserve"> = 0.05 significance level). </w:t>
      </w:r>
      <w:r w:rsidRPr="000828F5">
        <w:rPr>
          <w:rFonts w:cs="Times New Roman"/>
          <w:w w:val="110"/>
          <w:szCs w:val="24"/>
        </w:rPr>
        <w:t>PLIC:</w:t>
      </w:r>
      <w:r w:rsidRPr="000828F5">
        <w:rPr>
          <w:rFonts w:cs="Times New Roman"/>
          <w:spacing w:val="10"/>
          <w:w w:val="110"/>
          <w:szCs w:val="24"/>
        </w:rPr>
        <w:t xml:space="preserve"> posterior limb of </w:t>
      </w:r>
      <w:r w:rsidRPr="000828F5">
        <w:rPr>
          <w:rFonts w:cs="Times New Roman"/>
          <w:w w:val="110"/>
          <w:szCs w:val="24"/>
        </w:rPr>
        <w:t>Internal</w:t>
      </w:r>
      <w:r w:rsidRPr="000828F5">
        <w:rPr>
          <w:rFonts w:cs="Times New Roman"/>
          <w:spacing w:val="9"/>
          <w:w w:val="110"/>
          <w:szCs w:val="24"/>
        </w:rPr>
        <w:t xml:space="preserve"> </w:t>
      </w:r>
      <w:r w:rsidRPr="000828F5">
        <w:rPr>
          <w:rFonts w:cs="Times New Roman"/>
          <w:w w:val="110"/>
          <w:szCs w:val="24"/>
        </w:rPr>
        <w:t>Capsule,</w:t>
      </w:r>
      <w:r w:rsidRPr="000828F5">
        <w:rPr>
          <w:rFonts w:cs="Times New Roman"/>
          <w:spacing w:val="10"/>
          <w:w w:val="110"/>
          <w:szCs w:val="24"/>
        </w:rPr>
        <w:t xml:space="preserve"> S</w:t>
      </w:r>
      <w:r w:rsidRPr="000828F5">
        <w:rPr>
          <w:rFonts w:cs="Times New Roman"/>
          <w:w w:val="110"/>
          <w:szCs w:val="24"/>
        </w:rPr>
        <w:t>CR:</w:t>
      </w:r>
      <w:r w:rsidRPr="000828F5">
        <w:rPr>
          <w:rFonts w:cs="Times New Roman"/>
          <w:spacing w:val="10"/>
          <w:w w:val="110"/>
          <w:szCs w:val="24"/>
        </w:rPr>
        <w:t xml:space="preserve"> Superior </w:t>
      </w:r>
      <w:r w:rsidRPr="000828F5">
        <w:rPr>
          <w:rFonts w:cs="Times New Roman"/>
          <w:w w:val="110"/>
          <w:szCs w:val="24"/>
        </w:rPr>
        <w:t>Corona</w:t>
      </w:r>
      <w:r w:rsidRPr="000828F5">
        <w:rPr>
          <w:rFonts w:cs="Times New Roman"/>
          <w:spacing w:val="10"/>
          <w:w w:val="110"/>
          <w:szCs w:val="24"/>
        </w:rPr>
        <w:t xml:space="preserve"> </w:t>
      </w:r>
      <w:r w:rsidRPr="000828F5">
        <w:rPr>
          <w:rFonts w:cs="Times New Roman"/>
          <w:w w:val="110"/>
          <w:szCs w:val="24"/>
        </w:rPr>
        <w:t xml:space="preserve">Radiata, </w:t>
      </w:r>
      <w:r w:rsidRPr="000828F5">
        <w:rPr>
          <w:rFonts w:cs="Times New Roman"/>
          <w:szCs w:val="24"/>
        </w:rPr>
        <w:t>ICP: inferior cerebellar peduncle</w:t>
      </w:r>
      <w:r w:rsidRPr="000828F5">
        <w:rPr>
          <w:rFonts w:cs="Times New Roman"/>
          <w:w w:val="110"/>
          <w:szCs w:val="24"/>
        </w:rPr>
        <w:t xml:space="preserve"> MCP: </w:t>
      </w:r>
      <w:r w:rsidRPr="000828F5">
        <w:rPr>
          <w:rFonts w:cs="Times New Roman"/>
          <w:w w:val="105"/>
          <w:szCs w:val="24"/>
        </w:rPr>
        <w:t>Middle</w:t>
      </w:r>
      <w:r w:rsidRPr="000828F5">
        <w:rPr>
          <w:rFonts w:cs="Times New Roman"/>
          <w:spacing w:val="21"/>
          <w:w w:val="105"/>
          <w:szCs w:val="24"/>
        </w:rPr>
        <w:t xml:space="preserve"> </w:t>
      </w:r>
      <w:r w:rsidRPr="000828F5">
        <w:rPr>
          <w:rFonts w:cs="Times New Roman"/>
          <w:w w:val="105"/>
          <w:szCs w:val="24"/>
        </w:rPr>
        <w:t>Cerebellar</w:t>
      </w:r>
      <w:r w:rsidRPr="000828F5">
        <w:rPr>
          <w:rFonts w:cs="Times New Roman"/>
          <w:spacing w:val="22"/>
          <w:w w:val="105"/>
          <w:szCs w:val="24"/>
        </w:rPr>
        <w:t xml:space="preserve"> </w:t>
      </w:r>
      <w:r w:rsidRPr="000828F5">
        <w:rPr>
          <w:rFonts w:cs="Times New Roman"/>
          <w:w w:val="105"/>
          <w:szCs w:val="24"/>
        </w:rPr>
        <w:t>Peduncle</w:t>
      </w:r>
      <w:r w:rsidRPr="000828F5">
        <w:rPr>
          <w:rFonts w:cs="Times New Roman"/>
          <w:szCs w:val="24"/>
        </w:rPr>
        <w:t xml:space="preserve">, </w:t>
      </w:r>
      <w:proofErr w:type="spellStart"/>
      <w:r w:rsidRPr="000828F5">
        <w:rPr>
          <w:rFonts w:cs="Times New Roman"/>
          <w:szCs w:val="24"/>
        </w:rPr>
        <w:t>fwcDTI</w:t>
      </w:r>
      <w:proofErr w:type="spellEnd"/>
      <w:r w:rsidRPr="000828F5">
        <w:rPr>
          <w:rFonts w:cs="Times New Roman"/>
          <w:szCs w:val="24"/>
        </w:rPr>
        <w:t xml:space="preserve">: free water corrected DTI. </w:t>
      </w:r>
    </w:p>
    <w:p w14:paraId="32F1072C" w14:textId="63ACF8ED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7DD6830C" w14:textId="296E533B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087BB942" w14:textId="0D7EBCA5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5217CB19" w14:textId="75D77105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6517BF15" w14:textId="5B0A629E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38762702" w14:textId="27C348E0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09CF885A" w14:textId="79AEA967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3CA5C3E9" w14:textId="3E59A646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104CA319" w14:textId="6719BD7D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61874238" w14:textId="1D044812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484D9954" w14:textId="64000D98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71167780" w14:textId="05F3704D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6727E4C1" w14:textId="007FB575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3E60E7DA" w14:textId="26AB5F54" w:rsidR="000828F5" w:rsidRDefault="000828F5" w:rsidP="000828F5">
      <w:pPr>
        <w:spacing w:before="0" w:after="120"/>
        <w:rPr>
          <w:rFonts w:cs="Times New Roman"/>
          <w:b/>
          <w:bCs/>
          <w:szCs w:val="24"/>
        </w:rPr>
      </w:pPr>
    </w:p>
    <w:p w14:paraId="7B65BC41" w14:textId="5FDD64AD" w:rsidR="00DE23E8" w:rsidRPr="00680CEF" w:rsidRDefault="00680CEF" w:rsidP="00623C6D">
      <w:pPr>
        <w:pStyle w:val="NormalWeb"/>
        <w:spacing w:before="195" w:beforeAutospacing="0" w:after="0" w:afterAutospacing="0" w:line="270" w:lineRule="atLeast"/>
      </w:pPr>
      <w:r w:rsidRPr="00623C6D">
        <w:t xml:space="preserve"> </w:t>
      </w:r>
    </w:p>
    <w:sectPr w:rsidR="00DE23E8" w:rsidRPr="00680CEF" w:rsidSect="0093429D">
      <w:headerReference w:type="even" r:id="rId8"/>
      <w:footerReference w:type="even" r:id="rId9"/>
      <w:footerReference w:type="default" r:id="rId10"/>
      <w:headerReference w:type="first" r:id="rId11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977B5" w14:textId="77777777" w:rsidR="0082464D" w:rsidRDefault="0082464D" w:rsidP="00117666">
      <w:pPr>
        <w:spacing w:after="0"/>
      </w:pPr>
      <w:r>
        <w:separator/>
      </w:r>
    </w:p>
  </w:endnote>
  <w:endnote w:type="continuationSeparator" w:id="0">
    <w:p w14:paraId="7EFD6314" w14:textId="77777777" w:rsidR="0082464D" w:rsidRDefault="0082464D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C939A" w14:textId="77777777" w:rsidR="0082464D" w:rsidRDefault="0082464D" w:rsidP="00117666">
      <w:pPr>
        <w:spacing w:after="0"/>
      </w:pPr>
      <w:r>
        <w:separator/>
      </w:r>
    </w:p>
  </w:footnote>
  <w:footnote w:type="continuationSeparator" w:id="0">
    <w:p w14:paraId="4A4C02B7" w14:textId="77777777" w:rsidR="0082464D" w:rsidRDefault="0082464D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646F8"/>
    <w:rsid w:val="00070593"/>
    <w:rsid w:val="00077D53"/>
    <w:rsid w:val="000828F5"/>
    <w:rsid w:val="00105FD9"/>
    <w:rsid w:val="00117666"/>
    <w:rsid w:val="00145191"/>
    <w:rsid w:val="00150697"/>
    <w:rsid w:val="001549D3"/>
    <w:rsid w:val="00160065"/>
    <w:rsid w:val="00177D84"/>
    <w:rsid w:val="001C3342"/>
    <w:rsid w:val="00267D18"/>
    <w:rsid w:val="00274347"/>
    <w:rsid w:val="002868E2"/>
    <w:rsid w:val="002869C3"/>
    <w:rsid w:val="002936E4"/>
    <w:rsid w:val="002B4A57"/>
    <w:rsid w:val="002C74CA"/>
    <w:rsid w:val="003123F4"/>
    <w:rsid w:val="003544FB"/>
    <w:rsid w:val="003D2F2D"/>
    <w:rsid w:val="00401590"/>
    <w:rsid w:val="00447801"/>
    <w:rsid w:val="00452E9C"/>
    <w:rsid w:val="004735C8"/>
    <w:rsid w:val="00474098"/>
    <w:rsid w:val="00487B9B"/>
    <w:rsid w:val="004947A6"/>
    <w:rsid w:val="004961FF"/>
    <w:rsid w:val="00517A89"/>
    <w:rsid w:val="005250F2"/>
    <w:rsid w:val="00593EEA"/>
    <w:rsid w:val="005A5EEE"/>
    <w:rsid w:val="005B345F"/>
    <w:rsid w:val="00623C6D"/>
    <w:rsid w:val="00624B42"/>
    <w:rsid w:val="006375C7"/>
    <w:rsid w:val="0064397E"/>
    <w:rsid w:val="00654E8F"/>
    <w:rsid w:val="00660D05"/>
    <w:rsid w:val="00680CEF"/>
    <w:rsid w:val="006820B1"/>
    <w:rsid w:val="006B7D14"/>
    <w:rsid w:val="00701727"/>
    <w:rsid w:val="00702A28"/>
    <w:rsid w:val="0070566C"/>
    <w:rsid w:val="00714C50"/>
    <w:rsid w:val="00725A7D"/>
    <w:rsid w:val="007501BE"/>
    <w:rsid w:val="00790BB3"/>
    <w:rsid w:val="007C206C"/>
    <w:rsid w:val="00817DD6"/>
    <w:rsid w:val="0082464D"/>
    <w:rsid w:val="0083759F"/>
    <w:rsid w:val="00847E89"/>
    <w:rsid w:val="00885156"/>
    <w:rsid w:val="008E5F7F"/>
    <w:rsid w:val="009151AA"/>
    <w:rsid w:val="0093429D"/>
    <w:rsid w:val="00943573"/>
    <w:rsid w:val="00964134"/>
    <w:rsid w:val="00970F7D"/>
    <w:rsid w:val="00994A3D"/>
    <w:rsid w:val="009C2B12"/>
    <w:rsid w:val="00A174D9"/>
    <w:rsid w:val="00A6568C"/>
    <w:rsid w:val="00AA4D24"/>
    <w:rsid w:val="00AB6715"/>
    <w:rsid w:val="00AE212A"/>
    <w:rsid w:val="00B1671E"/>
    <w:rsid w:val="00B25EB8"/>
    <w:rsid w:val="00B37F4D"/>
    <w:rsid w:val="00B4727B"/>
    <w:rsid w:val="00B66A18"/>
    <w:rsid w:val="00BD10FC"/>
    <w:rsid w:val="00BF307D"/>
    <w:rsid w:val="00C17CBD"/>
    <w:rsid w:val="00C2620D"/>
    <w:rsid w:val="00C52A7B"/>
    <w:rsid w:val="00C53C97"/>
    <w:rsid w:val="00C56BAF"/>
    <w:rsid w:val="00C679AA"/>
    <w:rsid w:val="00C74621"/>
    <w:rsid w:val="00C75972"/>
    <w:rsid w:val="00CD066B"/>
    <w:rsid w:val="00CD3D4F"/>
    <w:rsid w:val="00CE4FEE"/>
    <w:rsid w:val="00D060CF"/>
    <w:rsid w:val="00D93FC2"/>
    <w:rsid w:val="00DB59C3"/>
    <w:rsid w:val="00DC259A"/>
    <w:rsid w:val="00DD181E"/>
    <w:rsid w:val="00DE23E8"/>
    <w:rsid w:val="00E52377"/>
    <w:rsid w:val="00E537AD"/>
    <w:rsid w:val="00E64E17"/>
    <w:rsid w:val="00E73C72"/>
    <w:rsid w:val="00E866C9"/>
    <w:rsid w:val="00EA3D3C"/>
    <w:rsid w:val="00EC090A"/>
    <w:rsid w:val="00ED20B5"/>
    <w:rsid w:val="00F05EAA"/>
    <w:rsid w:val="00F161B1"/>
    <w:rsid w:val="00F46900"/>
    <w:rsid w:val="00F5316D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070593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C:\Users\joshua.stocco\Documents\Templates\Frontiers_Word_Templates\Supplementary_Material.dotx</Template>
  <TotalTime>0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Uddin, Nasir</cp:lastModifiedBy>
  <cp:revision>7</cp:revision>
  <cp:lastPrinted>2013-10-03T12:51:00Z</cp:lastPrinted>
  <dcterms:created xsi:type="dcterms:W3CDTF">2021-10-20T17:40:00Z</dcterms:created>
  <dcterms:modified xsi:type="dcterms:W3CDTF">2021-10-20T17:41:00Z</dcterms:modified>
</cp:coreProperties>
</file>